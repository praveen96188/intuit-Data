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F8995" w14:textId="77777777" w:rsidR="00DD3989" w:rsidRDefault="00DD3989">
      <w:pPr>
        <w:pStyle w:val="Heading2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Step1:</w:t>
      </w:r>
    </w:p>
    <w:p w14:paraId="73A29C0F" w14:textId="050E8421" w:rsidR="00F94AB4" w:rsidRDefault="00DD3989">
      <w:pPr>
        <w:pStyle w:val="Heading2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Ensure there are no active connections to the </w:t>
      </w:r>
      <w:proofErr w:type="gram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database</w:t>
      </w:r>
      <w:proofErr w:type="gramEnd"/>
    </w:p>
    <w:p w14:paraId="2E067969" w14:textId="77777777" w:rsidR="00DD3989" w:rsidRDefault="00DD3989" w:rsidP="00DD3989"/>
    <w:p w14:paraId="4778683D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SELECT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datname,usename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,</w:t>
      </w:r>
    </w:p>
    <w:p w14:paraId="7143B463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coalesce(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client_hostname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client_addr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::text, </w:t>
      </w:r>
      <w:r w:rsidRPr="00DD3989">
        <w:rPr>
          <w:rFonts w:ascii="Consolas" w:hAnsi="Consolas" w:cs="Consolas"/>
          <w:color w:val="003366"/>
          <w:sz w:val="21"/>
          <w:szCs w:val="21"/>
          <w:bdr w:val="none" w:sz="0" w:space="0" w:color="auto" w:frame="1"/>
        </w:rPr>
        <w:t>'localhost'</w:t>
      </w: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) as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client_hostname,application_name,count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(*)</w:t>
      </w:r>
    </w:p>
    <w:p w14:paraId="4D6C3E10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from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pg_stat_activity</w:t>
      </w:r>
      <w:proofErr w:type="spellEnd"/>
    </w:p>
    <w:p w14:paraId="4C95CEA4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where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pid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!=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pg_backend_pid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()</w:t>
      </w:r>
    </w:p>
    <w:p w14:paraId="2A2559D3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group by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datname,usename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,</w:t>
      </w:r>
    </w:p>
    <w:p w14:paraId="75F3AADF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coalesce(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client_hostname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client_addr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::text, </w:t>
      </w:r>
      <w:r w:rsidRPr="00DD3989">
        <w:rPr>
          <w:rFonts w:ascii="Consolas" w:hAnsi="Consolas" w:cs="Consolas"/>
          <w:color w:val="003366"/>
          <w:sz w:val="21"/>
          <w:szCs w:val="21"/>
          <w:bdr w:val="none" w:sz="0" w:space="0" w:color="auto" w:frame="1"/>
        </w:rPr>
        <w:t>'localhost'</w:t>
      </w: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),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application_name</w:t>
      </w:r>
      <w:proofErr w:type="spellEnd"/>
    </w:p>
    <w:p w14:paraId="1FEF2832" w14:textId="77777777" w:rsidR="00DD3989" w:rsidRPr="00DD3989" w:rsidRDefault="00DD3989" w:rsidP="00DD3989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order by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usename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;</w:t>
      </w:r>
    </w:p>
    <w:p w14:paraId="62876974" w14:textId="77777777" w:rsidR="00DD3989" w:rsidRDefault="00DD3989" w:rsidP="00DD3989"/>
    <w:p w14:paraId="0BF79E37" w14:textId="777E0948" w:rsidR="00DD3989" w:rsidRDefault="00DD3989" w:rsidP="00DD3989">
      <w:r>
        <w:t>Step 2:</w:t>
      </w:r>
    </w:p>
    <w:p w14:paraId="1171A172" w14:textId="6386D83D" w:rsidR="00DD3989" w:rsidRDefault="00DD3989" w:rsidP="00DD3989"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check aurora global replication </w:t>
      </w:r>
      <w:proofErr w:type="gram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lag</w:t>
      </w:r>
      <w:proofErr w:type="gramEnd"/>
    </w:p>
    <w:p w14:paraId="760DEAA9" w14:textId="77777777" w:rsidR="00DD3989" w:rsidRPr="00DD3989" w:rsidRDefault="00DD3989" w:rsidP="00DD3989">
      <w:pPr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select * from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aurora_global_db_status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();</w:t>
      </w:r>
    </w:p>
    <w:p w14:paraId="69728228" w14:textId="326D1EA6" w:rsidR="00DD3989" w:rsidRDefault="00DD3989" w:rsidP="00DD3989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select * from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aurora_global_db_instance_status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();</w:t>
      </w:r>
    </w:p>
    <w:p w14:paraId="3CFE80EC" w14:textId="77777777" w:rsidR="00DD3989" w:rsidRDefault="00DD3989" w:rsidP="00DD3989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</w:p>
    <w:p w14:paraId="6C76B052" w14:textId="002BE9B4" w:rsidR="00DD3989" w:rsidRDefault="00DD3989" w:rsidP="00DD3989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Step 3: </w:t>
      </w:r>
    </w:p>
    <w:p w14:paraId="2FA10821" w14:textId="3B7AF054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- ggpspe2eue.sbg-psp-ppd.a.intuit.com</w:t>
      </w:r>
    </w:p>
    <w:p w14:paraId="5E84E120" w14:textId="2ABD7666" w:rsidR="00687F3C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Cleanup GG processes for C2(us-</w:t>
      </w:r>
      <w:proofErr w:type="gram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east)=</w:t>
      </w:r>
      <w:proofErr w:type="gramEnd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&gt;B, C2(us-east)=&gt;D2</w:t>
      </w:r>
    </w:p>
    <w:p w14:paraId="55B4C426" w14:textId="540C9AA2" w:rsidR="00DD3989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Stop &amp; delete Extract C2=&gt;B &amp; C2=&gt;D2</w:t>
      </w:r>
    </w:p>
    <w:p w14:paraId="31B488CF" w14:textId="01C3037D" w:rsidR="00DD3989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Cd /l/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5BC8A11B" w14:textId="3B1DB3B1" w:rsidR="00DD3989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cat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436EA413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RDS_SID=ppdspg02</w:t>
      </w:r>
    </w:p>
    <w:p w14:paraId="069952CF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GG_HOME=/u01/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/pspe2eue/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postgres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/21.9.0.0.3</w:t>
      </w:r>
    </w:p>
    <w:p w14:paraId="430A83E0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VPC_ENV=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ppd</w:t>
      </w:r>
      <w:proofErr w:type="spellEnd"/>
    </w:p>
    <w:p w14:paraId="0571F674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JAVA_HOME=/u01/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veridata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/jdk1.8/jdk1.8.0_131</w:t>
      </w:r>
    </w:p>
    <w:p w14:paraId="00087DF6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='cd $GG_HOME'</w:t>
      </w:r>
    </w:p>
    <w:p w14:paraId="60D4F439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'./</w:t>
      </w:r>
      <w:proofErr w:type="spellStart"/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'</w:t>
      </w:r>
    </w:p>
    <w:p w14:paraId="64AA0ED7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PATH=${JAVA_HOME}/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bin:$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{PG_HOME}/lib:${GG_HOME}/ggs:${ORIG_PATH}:/l:/usr/sbin:$PATH</w:t>
      </w:r>
    </w:p>
    <w:p w14:paraId="6B08374D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LD_LIBRARY_PATH=${JAVA_HOME}/jre/lib/amd64/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server:$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{GG_HOME}/lib:/usr/openwin/lib:/usr/dt/lib:$LD_LIBRARY_PATH</w:t>
      </w:r>
    </w:p>
    <w:p w14:paraId="353E8613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STG_AREA=/u01/app/oracle/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bdr</w:t>
      </w:r>
      <w:proofErr w:type="spellEnd"/>
    </w:p>
    <w:p w14:paraId="3AAA5F8B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ODBCINI=/u01/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/pspe2eue/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postgres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/21.9.0.0.3/odbc.ini</w:t>
      </w:r>
    </w:p>
    <w:p w14:paraId="35202CC4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"This is Postgres GG Home - $GG_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HOME"</w:t>
      </w:r>
      <w:proofErr w:type="gramEnd"/>
    </w:p>
    <w:p w14:paraId="2E6229CE" w14:textId="77777777" w:rsidR="00DD3989" w:rsidRDefault="00DD3989" w:rsidP="00DD39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"Run '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' to connect to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GG"</w:t>
      </w:r>
      <w:proofErr w:type="gramEnd"/>
    </w:p>
    <w:p w14:paraId="29F4D000" w14:textId="77777777" w:rsidR="00DD3989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1C1B11B9" w14:textId="2BA7400F" w:rsidR="00DD3989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. /l/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2EDA61B6" w14:textId="60373937" w:rsidR="00DD3989" w:rsidRDefault="00DD3989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07946682" w14:textId="4B50F5B9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Postgres Home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lication</w:t>
      </w:r>
      <w:proofErr w:type="spellEnd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:</w:t>
      </w:r>
      <w:r w:rsidRPr="00DD3989"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000000"/>
          <w:sz w:val="22"/>
          <w:szCs w:val="22"/>
          <w:lang w:val="en-GB"/>
        </w:rPr>
        <w:t>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/pspe2eue/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postgres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/21.9.0.0.3/</w:t>
      </w:r>
    </w:p>
    <w:p w14:paraId="2B33886B" w14:textId="1F1FCAEF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cd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diroby</w:t>
      </w:r>
      <w:proofErr w:type="spellEnd"/>
    </w:p>
    <w:p w14:paraId="004225BD" w14:textId="6D583ED0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cat </w:t>
      </w:r>
      <w:r>
        <w:rPr>
          <w:rFonts w:ascii="Menlo" w:hAnsi="Menlo" w:cs="Menlo"/>
          <w:color w:val="000000"/>
          <w:sz w:val="22"/>
          <w:szCs w:val="22"/>
          <w:lang w:val="en-GB"/>
        </w:rPr>
        <w:t>dblogin_c2.oby</w:t>
      </w:r>
    </w:p>
    <w:p w14:paraId="628926B3" w14:textId="5FAEBC93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DBLOGIN SOURCEDB ppdspg02, USERID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PASSWORD "</w:t>
      </w:r>
      <w:r>
        <w:rPr>
          <w:rFonts w:ascii="Menlo" w:hAnsi="Menlo" w:cs="Menlo"/>
          <w:color w:val="000000"/>
          <w:sz w:val="22"/>
          <w:szCs w:val="22"/>
          <w:lang w:val="en-GB"/>
        </w:rPr>
        <w:t>XXXXXX</w:t>
      </w:r>
      <w:r>
        <w:rPr>
          <w:rFonts w:ascii="Menlo" w:hAnsi="Menlo" w:cs="Menlo"/>
          <w:color w:val="000000"/>
          <w:sz w:val="22"/>
          <w:szCs w:val="22"/>
          <w:lang w:val="en-GB"/>
        </w:rPr>
        <w:t>"</w:t>
      </w:r>
    </w:p>
    <w:p w14:paraId="3782740D" w14:textId="1306BA5F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cd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..</w:t>
      </w:r>
      <w:proofErr w:type="gramEnd"/>
    </w:p>
    <w:p w14:paraId="7B743C78" w14:textId="6128298A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</w:p>
    <w:p w14:paraId="761A9F6B" w14:textId="398E4EAB" w:rsidR="00DD3989" w:rsidRDefault="00DD3989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DD3989">
        <w:rPr>
          <w:rFonts w:ascii="Menlo" w:hAnsi="Menlo" w:cs="Menlo"/>
          <w:color w:val="000000"/>
          <w:sz w:val="22"/>
          <w:szCs w:val="22"/>
          <w:lang w:val="en-GB"/>
        </w:rPr>
        <w:t>&gt;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info all</w:t>
      </w:r>
    </w:p>
    <w:p w14:paraId="1DA7223E" w14:textId="70234339" w:rsidR="00DD3989" w:rsidRDefault="00DD3989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&gt; </w:t>
      </w:r>
      <w:r w:rsidR="00687F3C"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obey </w:t>
      </w:r>
      <w:proofErr w:type="gramStart"/>
      <w:r w:rsidR="00687F3C"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./</w:t>
      </w:r>
      <w:proofErr w:type="spellStart"/>
      <w:r w:rsidR="00687F3C"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diroby</w:t>
      </w:r>
      <w:proofErr w:type="spellEnd"/>
      <w:r w:rsidR="00687F3C"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/dblogin_c2.oby</w:t>
      </w:r>
      <w:proofErr w:type="gramEnd"/>
    </w:p>
    <w:p w14:paraId="2F8C66EF" w14:textId="77777777" w:rsidR="00687F3C" w:rsidRPr="00687F3C" w:rsidRDefault="00687F3C" w:rsidP="00687F3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&gt; </w:t>
      </w: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stop </w:t>
      </w:r>
      <w:proofErr w:type="gramStart"/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EPD1PG02</w:t>
      </w:r>
      <w:proofErr w:type="gramEnd"/>
    </w:p>
    <w:p w14:paraId="385599A5" w14:textId="39AC3560" w:rsidR="00687F3C" w:rsidRPr="00687F3C" w:rsidRDefault="00687F3C" w:rsidP="00687F3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PPDSPG01</w:t>
      </w:r>
    </w:p>
    <w:p w14:paraId="46F418F8" w14:textId="1E886571" w:rsidR="00687F3C" w:rsidRPr="00687F3C" w:rsidRDefault="00687F3C" w:rsidP="00687F3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PPDSPG02</w:t>
      </w:r>
    </w:p>
    <w:p w14:paraId="6246E6E9" w14:textId="77777777" w:rsidR="00687F3C" w:rsidRDefault="00687F3C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EA289DE" w14:textId="1409BB04" w:rsidR="00687F3C" w:rsidRDefault="00687F3C" w:rsidP="00DD398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--Delete extract</w:t>
      </w:r>
    </w:p>
    <w:p w14:paraId="613A57FB" w14:textId="5B338374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&gt; </w:t>
      </w: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delete </w:t>
      </w:r>
      <w:proofErr w:type="gram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EPD1PG02</w:t>
      </w:r>
      <w:proofErr w:type="gramEnd"/>
    </w:p>
    <w:p w14:paraId="13D930EA" w14:textId="29DD494E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--Unregister Extract</w:t>
      </w:r>
    </w:p>
    <w:p w14:paraId="4ADDF160" w14:textId="1593CCE1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&gt;</w:t>
      </w: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UNREGISTER EXTRACT EPD1PG02 with database </w:t>
      </w:r>
      <w:proofErr w:type="gram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ppdspg02</w:t>
      </w:r>
      <w:proofErr w:type="gramEnd"/>
    </w:p>
    <w:p w14:paraId="364A819F" w14:textId="4034183F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--Delete pump</w:t>
      </w:r>
    </w:p>
    <w:p w14:paraId="4E66BBBE" w14:textId="77777777" w:rsidR="00687F3C" w:rsidRPr="00687F3C" w:rsidRDefault="00687F3C" w:rsidP="00687F3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&gt;</w:t>
      </w: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delete </w:t>
      </w:r>
      <w:proofErr w:type="gramStart"/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PPDSPG01</w:t>
      </w:r>
      <w:proofErr w:type="gramEnd"/>
    </w:p>
    <w:p w14:paraId="563D37D2" w14:textId="093E8676" w:rsidR="00687F3C" w:rsidRPr="00687F3C" w:rsidRDefault="00687F3C" w:rsidP="00687F3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delete PPDSPG02</w:t>
      </w:r>
    </w:p>
    <w:p w14:paraId="14D2DED1" w14:textId="77777777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</w:p>
    <w:p w14:paraId="2E1A4B66" w14:textId="133A75B2" w:rsidR="00687F3C" w:rsidRDefault="00687F3C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---</w:t>
      </w:r>
      <w:proofErr w:type="gram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delete 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replicats</w:t>
      </w:r>
      <w:proofErr w:type="spellEnd"/>
      <w:proofErr w:type="gramEnd"/>
    </w:p>
    <w:p w14:paraId="4D0F5B01" w14:textId="03A5FE0C" w:rsidR="00687F3C" w:rsidRDefault="00687F3C" w:rsidP="00DD398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Connect Other servers:</w:t>
      </w:r>
    </w:p>
    <w:p w14:paraId="01DD97A7" w14:textId="5C189558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Host :</w:t>
      </w:r>
      <w:proofErr w:type="gram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 ggppspo2p1.sbg-psp-ppd.a.intuit.com</w:t>
      </w:r>
    </w:p>
    <w:p w14:paraId="65CA21A7" w14:textId="79842BFE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. /l/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ogg</w:t>
      </w:r>
      <w:proofErr w:type="spellEnd"/>
    </w:p>
    <w:p w14:paraId="228AED54" w14:textId="4CF34D9F" w:rsidR="00687F3C" w:rsidRDefault="00687F3C" w:rsidP="00DD3989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cat 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ogg</w:t>
      </w:r>
      <w:proofErr w:type="spellEnd"/>
    </w:p>
    <w:p w14:paraId="405FD12B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ORACLE_HOME=/u01/app/oracle/product/12.1.0.2</w:t>
      </w:r>
    </w:p>
    <w:p w14:paraId="36E83FF4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ORACLE_SID=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orcl</w:t>
      </w:r>
      <w:proofErr w:type="spellEnd"/>
    </w:p>
    <w:p w14:paraId="06EA4B9C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RDS_SID=ppspo2p1</w:t>
      </w:r>
    </w:p>
    <w:p w14:paraId="65635C96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GG_HOME=/u01/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/ppspo2p1/oracle/21.9.0.0.0</w:t>
      </w:r>
    </w:p>
    <w:p w14:paraId="2FE3DA2F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VPC_ENV=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ppd</w:t>
      </w:r>
      <w:proofErr w:type="spellEnd"/>
    </w:p>
    <w:p w14:paraId="533601EF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JAVA_HOME=/u01/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veridata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/jdk1.8/jdk1.8.0_131</w:t>
      </w:r>
    </w:p>
    <w:p w14:paraId="59F504E4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='cd $GG_HOME'</w:t>
      </w:r>
    </w:p>
    <w:p w14:paraId="27C97B37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'./</w:t>
      </w:r>
      <w:proofErr w:type="spellStart"/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'</w:t>
      </w:r>
    </w:p>
    <w:p w14:paraId="7788C565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PATH=${JAVA_HOME}/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bin:$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{ORACLE_HOME}/bin:${ORACLE_HOME}:${ORIG_PATH}:/l:/usr/sbin:$PATH</w:t>
      </w:r>
    </w:p>
    <w:p w14:paraId="55099A6B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LD_LIBRARY_PATH=${JAVA_HOME}/jre/lib/amd64/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server:$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{ORACLE_HOME}/lib32:${ORACLE_HOME}/lib:${ORACLE_HOME}/jdbc/lib:/usr/openwin/lib:/usr/dt/lib</w:t>
      </w:r>
    </w:p>
    <w:p w14:paraId="6C75D5E8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STG_AREA=/u01/app/oracle/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bdr</w:t>
      </w:r>
      <w:proofErr w:type="spellEnd"/>
    </w:p>
    <w:p w14:paraId="7F9C19B7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"This is Oracle GG Home - $GG_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HOME"</w:t>
      </w:r>
      <w:proofErr w:type="gramEnd"/>
    </w:p>
    <w:p w14:paraId="69219B4D" w14:textId="22938C2D" w:rsidR="00687F3C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"Run '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' to connect to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GG"</w:t>
      </w:r>
      <w:proofErr w:type="gramEnd"/>
    </w:p>
    <w:p w14:paraId="0B4F0133" w14:textId="7777777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846100E" w14:textId="349E90B3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$. /l/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</w:p>
    <w:p w14:paraId="2D4A9E2F" w14:textId="5632739C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</w:p>
    <w:p w14:paraId="110154EC" w14:textId="19E426A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pwd</w:t>
      </w:r>
      <w:proofErr w:type="spellEnd"/>
    </w:p>
    <w:p w14:paraId="62FF7E5B" w14:textId="7E9F582C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/ppspo2p1/oracle/21.9.0.0.0</w:t>
      </w:r>
    </w:p>
    <w:p w14:paraId="320568EC" w14:textId="10256E92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</w:p>
    <w:p w14:paraId="618D0899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&gt;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dblogin</w:t>
      </w:r>
      <w:proofErr w:type="spellEnd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USERIDALIAS 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ggtarget_hash_pds</w:t>
      </w:r>
      <w:proofErr w:type="spellEnd"/>
    </w:p>
    <w:p w14:paraId="7A8FBD34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RDPG5</w:t>
      </w:r>
    </w:p>
    <w:p w14:paraId="775A7C1B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RDPG6</w:t>
      </w:r>
    </w:p>
    <w:p w14:paraId="655820B3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RPDSPG5*</w:t>
      </w:r>
    </w:p>
    <w:p w14:paraId="425F3C5C" w14:textId="371629B1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--delete replicates</w:t>
      </w:r>
    </w:p>
    <w:p w14:paraId="15AF6A0B" w14:textId="03518644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lastRenderedPageBreak/>
        <w:t>&gt;</w:t>
      </w: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obey </w:t>
      </w:r>
      <w:proofErr w:type="gram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./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diroby</w:t>
      </w:r>
      <w:proofErr w:type="spell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delete_replicats.oby</w:t>
      </w:r>
      <w:proofErr w:type="spellEnd"/>
      <w:proofErr w:type="gramEnd"/>
    </w:p>
    <w:p w14:paraId="39CF876C" w14:textId="4F29B6FA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cat </w:t>
      </w: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diroby</w:t>
      </w:r>
      <w:proofErr w:type="spell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delete_replicats.oby</w:t>
      </w:r>
      <w:proofErr w:type="spellEnd"/>
    </w:p>
    <w:p w14:paraId="05EBC126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dblogin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USERIDALIAS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ggtarget_hash_pds</w:t>
      </w:r>
      <w:proofErr w:type="spellEnd"/>
    </w:p>
    <w:p w14:paraId="405D7FBC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RPDSPG51</w:t>
      </w:r>
      <w:proofErr w:type="gramEnd"/>
    </w:p>
    <w:p w14:paraId="5DFA1A39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RPDSPG52</w:t>
      </w:r>
      <w:proofErr w:type="gramEnd"/>
    </w:p>
    <w:p w14:paraId="5ECCEF1F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RPDSPG53</w:t>
      </w:r>
      <w:proofErr w:type="gramEnd"/>
    </w:p>
    <w:p w14:paraId="76FE601C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RPDSPG54</w:t>
      </w:r>
      <w:proofErr w:type="gramEnd"/>
    </w:p>
    <w:p w14:paraId="17BA08F0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RPDSPG55</w:t>
      </w:r>
      <w:proofErr w:type="gramEnd"/>
    </w:p>
    <w:p w14:paraId="56F58EEA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RPDSPG56</w:t>
      </w:r>
      <w:proofErr w:type="gramEnd"/>
    </w:p>
    <w:p w14:paraId="25789BE6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RPDSPG57</w:t>
      </w:r>
      <w:proofErr w:type="gramEnd"/>
    </w:p>
    <w:p w14:paraId="1F0187D2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RPDSPG58</w:t>
      </w:r>
      <w:proofErr w:type="gramEnd"/>
    </w:p>
    <w:p w14:paraId="18C43EC9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RDPG6</w:t>
      </w:r>
      <w:proofErr w:type="gramEnd"/>
    </w:p>
    <w:p w14:paraId="3BA9610A" w14:textId="77777777" w:rsidR="008F29FB" w:rsidRDefault="008F29FB" w:rsidP="008F2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RDPG5</w:t>
      </w:r>
      <w:proofErr w:type="gramEnd"/>
    </w:p>
    <w:p w14:paraId="6B4B97D4" w14:textId="37AA3F1F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</w:p>
    <w:p w14:paraId="588FCCBC" w14:textId="2BAF53D6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&gt;info all</w:t>
      </w:r>
    </w:p>
    <w:p w14:paraId="4BE196DB" w14:textId="02DDED77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--no replicate</w:t>
      </w:r>
    </w:p>
    <w:p w14:paraId="5C7CD52B" w14:textId="68E7A509" w:rsidR="008F29FB" w:rsidRDefault="008F29FB" w:rsidP="008F29FB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--same for </w:t>
      </w:r>
      <w:proofErr w:type="gram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other</w:t>
      </w:r>
      <w:proofErr w:type="gram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 hub</w:t>
      </w:r>
    </w:p>
    <w:p w14:paraId="1E44E5A1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: ggppspo2p2.sbg-psp-ppd.a.intuit.com</w:t>
      </w:r>
    </w:p>
    <w:p w14:paraId="542A0916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USERIDALIAS ggtarget_ppsphp05_pds</w:t>
      </w:r>
    </w:p>
    <w:p w14:paraId="6BAB6249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RDPG2</w:t>
      </w:r>
    </w:p>
    <w:p w14:paraId="28E68DCC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RDPG3</w:t>
      </w:r>
    </w:p>
    <w:p w14:paraId="2FDA8794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RPDSPG2*</w:t>
      </w:r>
    </w:p>
    <w:p w14:paraId="6D9002A4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obey ./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delete_replicats.oby</w:t>
      </w:r>
      <w:proofErr w:type="spellEnd"/>
    </w:p>
    <w:p w14:paraId="67993A95" w14:textId="7777777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D22CDCE" w14:textId="1C15604E" w:rsidR="008F29FB" w:rsidRDefault="008F29FB" w:rsidP="008F29FB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rename trail folders and create new with same name for reverse </w:t>
      </w:r>
      <w:proofErr w:type="gram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replication</w:t>
      </w:r>
      <w:proofErr w:type="gramEnd"/>
    </w:p>
    <w:p w14:paraId="6B0828D1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: ggppspo2p2.sbg-psp-ppd.a.intuit.com</w:t>
      </w:r>
    </w:p>
    <w:p w14:paraId="3312C034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. /l/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oggpg</w:t>
      </w:r>
      <w:proofErr w:type="spellEnd"/>
    </w:p>
    <w:p w14:paraId="7164627B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oggpg</w:t>
      </w:r>
      <w:proofErr w:type="spellEnd"/>
    </w:p>
    <w:p w14:paraId="3322EF7C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mv ppdspg02 ppdspg02_18Dec</w:t>
      </w:r>
    </w:p>
    <w:p w14:paraId="5E4A49FA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333333"/>
          <w:sz w:val="21"/>
          <w:szCs w:val="21"/>
          <w:bdr w:val="none" w:sz="0" w:space="0" w:color="auto" w:frame="1"/>
        </w:rPr>
        <w:t> </w:t>
      </w:r>
      <w:r w:rsidRPr="008F29FB">
        <w:rPr>
          <w:rFonts w:ascii="Consolas" w:hAnsi="Consolas" w:cs="Consolas"/>
          <w:color w:val="333333"/>
          <w:sz w:val="21"/>
          <w:szCs w:val="21"/>
        </w:rPr>
        <w:t> </w:t>
      </w:r>
    </w:p>
    <w:p w14:paraId="6304E52B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mkdir</w:t>
      </w:r>
      <w:proofErr w:type="spellEnd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ppdspg02</w:t>
      </w:r>
    </w:p>
    <w:p w14:paraId="4DD88B4C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333333"/>
          <w:sz w:val="21"/>
          <w:szCs w:val="21"/>
          <w:bdr w:val="none" w:sz="0" w:space="0" w:color="auto" w:frame="1"/>
        </w:rPr>
        <w:t> </w:t>
      </w:r>
      <w:r w:rsidRPr="008F29FB">
        <w:rPr>
          <w:rFonts w:ascii="Consolas" w:hAnsi="Consolas" w:cs="Consolas"/>
          <w:color w:val="333333"/>
          <w:sz w:val="21"/>
          <w:szCs w:val="21"/>
        </w:rPr>
        <w:t> </w:t>
      </w:r>
    </w:p>
    <w:p w14:paraId="0764B2F0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: ggppspo2p1.sbg-psp-ppd.a.intuit.com</w:t>
      </w:r>
    </w:p>
    <w:p w14:paraId="3D3149E0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. /l/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  <w:proofErr w:type="spellEnd"/>
    </w:p>
    <w:p w14:paraId="26EBE20E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  <w:proofErr w:type="spellEnd"/>
    </w:p>
    <w:p w14:paraId="424BF818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mv pd1pg02 pd1pg02_18Dec</w:t>
      </w:r>
    </w:p>
    <w:p w14:paraId="777995B8" w14:textId="77777777" w:rsidR="008F29FB" w:rsidRPr="008F29FB" w:rsidRDefault="008F29FB" w:rsidP="008F29FB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mkdir</w:t>
      </w:r>
      <w:proofErr w:type="spellEnd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pd1pg02</w:t>
      </w:r>
    </w:p>
    <w:p w14:paraId="06F9987A" w14:textId="7777777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EF516FF" w14:textId="7777777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9707EBC" w14:textId="7777777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98F1CDE" w14:textId="61369902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---Replication setup from oracle to Postgres</w:t>
      </w:r>
    </w:p>
    <w:p w14:paraId="1768C299" w14:textId="246C38A5" w:rsidR="008F29FB" w:rsidRDefault="008F29FB" w:rsidP="008F29FB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</w:t>
      </w:r>
      <w:r w:rsidRPr="008F29FB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Create &amp; Start Extracts on C2 in us-west</w:t>
      </w:r>
    </w:p>
    <w:p w14:paraId="66D7BD2A" w14:textId="4EA94D15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8F29FB">
        <w:rPr>
          <w:rFonts w:ascii="Menlo" w:hAnsi="Menlo" w:cs="Menlo"/>
          <w:color w:val="000000"/>
          <w:sz w:val="22"/>
          <w:szCs w:val="22"/>
          <w:lang w:val="en-GB"/>
        </w:rPr>
        <w:t>Hostname - ggppspo2p2.sbg-psp-ppd.a.intuit.com</w:t>
      </w:r>
    </w:p>
    <w:p w14:paraId="1A7566D6" w14:textId="77B20105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r w:rsidRPr="008F29FB">
        <w:rPr>
          <w:rFonts w:ascii="Menlo" w:hAnsi="Menlo" w:cs="Menlo"/>
          <w:color w:val="000000"/>
          <w:sz w:val="22"/>
          <w:szCs w:val="22"/>
          <w:lang w:val="en-GB"/>
        </w:rPr>
        <w:t>. /l/</w:t>
      </w:r>
      <w:proofErr w:type="spellStart"/>
      <w:r w:rsidRPr="008F29FB"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</w:p>
    <w:p w14:paraId="712E176D" w14:textId="74A9DA2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cat /l/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r w:rsidR="009C5233">
        <w:rPr>
          <w:rFonts w:ascii="Menlo" w:hAnsi="Menlo" w:cs="Menlo"/>
          <w:color w:val="000000"/>
          <w:sz w:val="22"/>
          <w:szCs w:val="22"/>
          <w:lang w:val="en-GB"/>
        </w:rPr>
        <w:t>pg</w:t>
      </w:r>
      <w:proofErr w:type="spellEnd"/>
    </w:p>
    <w:p w14:paraId="7666E3ED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RDS_SID=ppdspg02</w:t>
      </w:r>
    </w:p>
    <w:p w14:paraId="6442FB5F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GG_HOME=/u01/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/ppspo2p2/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postgres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/21.9.0.0.3</w:t>
      </w:r>
    </w:p>
    <w:p w14:paraId="78B26A83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VPC_ENV=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ppd</w:t>
      </w:r>
      <w:proofErr w:type="spellEnd"/>
    </w:p>
    <w:p w14:paraId="6FAD1F38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JAVA_HOME=/u01/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veridata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/jdk1.8/jdk1.8.0_131</w:t>
      </w:r>
    </w:p>
    <w:p w14:paraId="5F939C74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='cd $GG_HOME'</w:t>
      </w:r>
    </w:p>
    <w:p w14:paraId="3CE60ABF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'./</w:t>
      </w:r>
      <w:proofErr w:type="spellStart"/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'</w:t>
      </w:r>
    </w:p>
    <w:p w14:paraId="60371DD9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PATH=${JAVA_HOME}/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bin:$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{PG_HOME}/lib:${GG_HOME}/ggs:${ORIG_PATH}:/l:/usr/sbin:$PATH</w:t>
      </w:r>
    </w:p>
    <w:p w14:paraId="3D80ED37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LD_LIBRARY_PATH=${JAVA_HOME}/jre/lib/amd64/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server:$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{GG_HOME}/lib:/usr/openwin/lib:/usr/dt/lib:$LD_LIBRARY_PATH</w:t>
      </w:r>
    </w:p>
    <w:p w14:paraId="16193997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STG_AREA=/u01/app/oracle/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bdr</w:t>
      </w:r>
      <w:proofErr w:type="spellEnd"/>
    </w:p>
    <w:p w14:paraId="60C30AD4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ODBCINI=/u01/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/ppspo2p2/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postgres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/21.9.0.0.3/odbc.ini</w:t>
      </w:r>
    </w:p>
    <w:p w14:paraId="358350F7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"This is Postgres GG Home - $GG_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HOME"</w:t>
      </w:r>
      <w:proofErr w:type="gramEnd"/>
    </w:p>
    <w:p w14:paraId="09C5E76E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"Run '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' to connect to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GG"</w:t>
      </w:r>
      <w:proofErr w:type="gramEnd"/>
    </w:p>
    <w:p w14:paraId="62F868C1" w14:textId="77777777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978695C" w14:textId="77777777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183BCCF" w14:textId="006C6557" w:rsidR="008F29FB" w:rsidRDefault="008F29FB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8F29FB">
        <w:rPr>
          <w:rFonts w:ascii="Menlo" w:hAnsi="Menlo" w:cs="Menlo"/>
          <w:color w:val="000000"/>
          <w:sz w:val="22"/>
          <w:szCs w:val="22"/>
          <w:lang w:val="en-GB"/>
        </w:rPr>
        <w:t>Register Extract</w:t>
      </w:r>
    </w:p>
    <w:p w14:paraId="51E32F3D" w14:textId="78E744E7" w:rsidR="008F29FB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</w:p>
    <w:p w14:paraId="3E854503" w14:textId="547618C2" w:rsidR="008F29FB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Pwd</w:t>
      </w:r>
      <w:proofErr w:type="spellEnd"/>
    </w:p>
    <w:p w14:paraId="1EAF1C5A" w14:textId="3EDF7BA4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/ppspo2p2/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postgres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/21.9.0.0.3</w:t>
      </w:r>
    </w:p>
    <w:p w14:paraId="780AB1AF" w14:textId="34E3C5D3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$cd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diroby</w:t>
      </w:r>
      <w:proofErr w:type="spellEnd"/>
    </w:p>
    <w:p w14:paraId="22E5E393" w14:textId="1FA72AFD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$cat </w:t>
      </w:r>
      <w:r>
        <w:rPr>
          <w:rFonts w:ascii="Menlo" w:hAnsi="Menlo" w:cs="Menlo"/>
          <w:color w:val="000000"/>
          <w:sz w:val="22"/>
          <w:szCs w:val="22"/>
          <w:lang w:val="en-GB"/>
        </w:rPr>
        <w:t>dblogin_c2.oby</w:t>
      </w:r>
    </w:p>
    <w:p w14:paraId="03082732" w14:textId="7CA82A50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DBLOGIN SOURCEDB ppdspg02, USERID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PASSWORD "</w:t>
      </w:r>
      <w:r>
        <w:rPr>
          <w:rFonts w:ascii="Menlo" w:hAnsi="Menlo" w:cs="Menlo"/>
          <w:color w:val="000000"/>
          <w:sz w:val="22"/>
          <w:szCs w:val="22"/>
          <w:lang w:val="en-GB"/>
        </w:rPr>
        <w:t>XXXXX</w:t>
      </w:r>
      <w:r>
        <w:rPr>
          <w:rFonts w:ascii="Menlo" w:hAnsi="Menlo" w:cs="Menlo"/>
          <w:color w:val="000000"/>
          <w:sz w:val="22"/>
          <w:szCs w:val="22"/>
          <w:lang w:val="en-GB"/>
        </w:rPr>
        <w:t>"</w:t>
      </w:r>
    </w:p>
    <w:p w14:paraId="73433E12" w14:textId="24359A64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 cat create_epd1pg02.oby</w:t>
      </w:r>
    </w:p>
    <w:p w14:paraId="75B1390A" w14:textId="156C7421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DBLOGIN SOURCEDB ppdspg02, USERID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PASSWORD "</w:t>
      </w:r>
      <w:r>
        <w:rPr>
          <w:rFonts w:ascii="Menlo" w:hAnsi="Menlo" w:cs="Menlo"/>
          <w:color w:val="000000"/>
          <w:sz w:val="22"/>
          <w:szCs w:val="22"/>
          <w:lang w:val="en-GB"/>
        </w:rPr>
        <w:t>XXXXX</w:t>
      </w:r>
      <w:r>
        <w:rPr>
          <w:rFonts w:ascii="Menlo" w:hAnsi="Menlo" w:cs="Menlo"/>
          <w:color w:val="000000"/>
          <w:sz w:val="22"/>
          <w:szCs w:val="22"/>
          <w:lang w:val="en-GB"/>
        </w:rPr>
        <w:t>"</w:t>
      </w:r>
    </w:p>
    <w:p w14:paraId="2AE62241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ADD EXTRACT EPD1PG02, TRANLOG, BEGIN NOW,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desc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'PDS - Extract C2 --&gt;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B'</w:t>
      </w:r>
      <w:proofErr w:type="gramEnd"/>
    </w:p>
    <w:p w14:paraId="59BCE78F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ADD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EXTTRAIL .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dirdat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/pd1pg02/tr, EXTRACT EPD1PG02, megabytes 500</w:t>
      </w:r>
    </w:p>
    <w:p w14:paraId="030F24B2" w14:textId="77777777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737E8" w14:textId="4C53FBA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r>
        <w:rPr>
          <w:rFonts w:ascii="Menlo" w:hAnsi="Menlo" w:cs="Menlo"/>
          <w:color w:val="000000"/>
          <w:sz w:val="22"/>
          <w:szCs w:val="22"/>
          <w:lang w:val="en-GB"/>
        </w:rPr>
        <w:t>cat create_epdspg02.oby</w:t>
      </w:r>
    </w:p>
    <w:p w14:paraId="59887A2C" w14:textId="1E59AF81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DBLOGIN SOURCEDB ppdspg02, USERID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PASSWORD "</w:t>
      </w:r>
      <w:r>
        <w:rPr>
          <w:rFonts w:ascii="Menlo" w:hAnsi="Menlo" w:cs="Menlo"/>
          <w:color w:val="000000"/>
          <w:sz w:val="22"/>
          <w:szCs w:val="22"/>
          <w:lang w:val="en-GB"/>
        </w:rPr>
        <w:t>XXXXXX</w:t>
      </w:r>
      <w:r>
        <w:rPr>
          <w:rFonts w:ascii="Menlo" w:hAnsi="Menlo" w:cs="Menlo"/>
          <w:color w:val="000000"/>
          <w:sz w:val="22"/>
          <w:szCs w:val="22"/>
          <w:lang w:val="en-GB"/>
        </w:rPr>
        <w:t>"</w:t>
      </w:r>
    </w:p>
    <w:p w14:paraId="63C3E158" w14:textId="77777777" w:rsidR="009C5233" w:rsidRDefault="009C5233" w:rsidP="009C52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ADD EXTRACT EPDSPG02, TRANLOG, BEGIN NOW,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desc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'PDS - Extract C2 --&gt;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D2'</w:t>
      </w:r>
      <w:proofErr w:type="gramEnd"/>
    </w:p>
    <w:p w14:paraId="6D27AC38" w14:textId="6CA8D45E" w:rsidR="009C5233" w:rsidRDefault="009C5233" w:rsidP="009C5233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ADD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EXTTRAIL .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dirdat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/ppdspg02/tr, EXTRACT EPDSPG02, megabytes 500</w:t>
      </w:r>
    </w:p>
    <w:p w14:paraId="7C62605A" w14:textId="77777777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4BD90EE" w14:textId="77777777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B1A63C9" w14:textId="7F61B061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$cd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..</w:t>
      </w:r>
      <w:proofErr w:type="gramEnd"/>
    </w:p>
    <w:p w14:paraId="7C6E1D59" w14:textId="3A3DAABB" w:rsidR="009C5233" w:rsidRDefault="009C5233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</w:p>
    <w:p w14:paraId="37EF7513" w14:textId="150F00D0" w:rsidR="009C5233" w:rsidRDefault="009C5233" w:rsidP="009C5233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--</w:t>
      </w:r>
      <w:r>
        <w:rPr>
          <w:rFonts w:ascii="Segoe UI" w:hAnsi="Segoe UI" w:cs="Segoe UI"/>
          <w:color w:val="172B4D"/>
          <w:sz w:val="21"/>
          <w:szCs w:val="21"/>
        </w:rPr>
        <w:t>Register Extract</w:t>
      </w:r>
    </w:p>
    <w:tbl>
      <w:tblPr>
        <w:tblW w:w="1328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9"/>
      </w:tblGrid>
      <w:tr w:rsidR="009C5233" w14:paraId="28C16CB2" w14:textId="77777777" w:rsidTr="009C5233">
        <w:trPr>
          <w:tblCellSpacing w:w="0" w:type="dxa"/>
        </w:trPr>
        <w:tc>
          <w:tcPr>
            <w:tcW w:w="130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786B3251" w14:textId="7B9EDC43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obey ./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diroby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/dblogin_c2.oby</w:t>
            </w:r>
          </w:p>
          <w:p w14:paraId="28BB9735" w14:textId="686201E0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register extract EPD1PG02 with database ppdspg0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2</w:t>
            </w:r>
          </w:p>
          <w:p w14:paraId="3FA49A54" w14:textId="5A84BFD8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register extract EPDSPG02 with database ppdspg02</w:t>
            </w:r>
          </w:p>
        </w:tc>
      </w:tr>
    </w:tbl>
    <w:p w14:paraId="1F73BCE3" w14:textId="6F470358" w:rsidR="009C5233" w:rsidRDefault="009C5233" w:rsidP="009C5233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--</w:t>
      </w:r>
      <w:r>
        <w:rPr>
          <w:rFonts w:ascii="Segoe UI" w:hAnsi="Segoe UI" w:cs="Segoe UI"/>
          <w:color w:val="172B4D"/>
          <w:sz w:val="21"/>
          <w:szCs w:val="21"/>
        </w:rPr>
        <w:t>Add Extract</w:t>
      </w:r>
    </w:p>
    <w:tbl>
      <w:tblPr>
        <w:tblW w:w="1328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9"/>
      </w:tblGrid>
      <w:tr w:rsidR="009C5233" w14:paraId="161A8B43" w14:textId="77777777" w:rsidTr="009C5233">
        <w:trPr>
          <w:tblCellSpacing w:w="0" w:type="dxa"/>
        </w:trPr>
        <w:tc>
          <w:tcPr>
            <w:tcW w:w="130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36220A3C" w14:textId="12584BE5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obey ./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diroby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/create_epd1pg02.oby</w:t>
            </w:r>
          </w:p>
          <w:p w14:paraId="485C50E9" w14:textId="0F199005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start EPD1PG02</w:t>
            </w:r>
          </w:p>
          <w:p w14:paraId="1898E858" w14:textId="24E6DBF7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obey ./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diroby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/create_epdspg02.oby</w:t>
            </w:r>
          </w:p>
          <w:p w14:paraId="3D162873" w14:textId="479146F5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start EPDSPG02</w:t>
            </w:r>
          </w:p>
        </w:tc>
      </w:tr>
    </w:tbl>
    <w:p w14:paraId="135D47C2" w14:textId="77777777" w:rsidR="009C5233" w:rsidRDefault="009C5233" w:rsidP="009C5233"/>
    <w:p w14:paraId="401D3637" w14:textId="3F724644" w:rsidR="009C5233" w:rsidRDefault="009C5233" w:rsidP="009C5233">
      <w:r>
        <w:t>Test Extract:</w:t>
      </w:r>
    </w:p>
    <w:p w14:paraId="62174F4C" w14:textId="77777777" w:rsidR="009C5233" w:rsidRDefault="009C5233" w:rsidP="009C5233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FF0000"/>
          <w:sz w:val="21"/>
          <w:szCs w:val="21"/>
        </w:rPr>
        <w:t>Test with insert on heartbeat table to ensure its extracting data from C2</w:t>
      </w:r>
    </w:p>
    <w:tbl>
      <w:tblPr>
        <w:tblW w:w="1328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9"/>
      </w:tblGrid>
      <w:tr w:rsidR="009C5233" w14:paraId="330719B1" w14:textId="77777777" w:rsidTr="009C5233">
        <w:trPr>
          <w:tblCellSpacing w:w="0" w:type="dxa"/>
        </w:trPr>
        <w:tc>
          <w:tcPr>
            <w:tcW w:w="130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0823FD1E" w14:textId="77777777" w:rsidR="009C5233" w:rsidRDefault="009C5233" w:rsidP="009C5233">
            <w:pPr>
              <w:spacing w:line="300" w:lineRule="atLeast"/>
              <w:textAlignment w:val="baseline"/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359A9184" w14:textId="21D7CDED" w:rsidR="009C5233" w:rsidRDefault="009C5233" w:rsidP="009C5233">
            <w:pPr>
              <w:spacing w:line="300" w:lineRule="atLeast"/>
              <w:textAlignment w:val="baseline"/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--connect database and insert record</w:t>
            </w:r>
          </w:p>
          <w:p w14:paraId="334A0EA6" w14:textId="67B21348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 xml:space="preserve">insert into 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pspadm.gg_heartbeat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 xml:space="preserve"> values(</w:t>
            </w:r>
            <w:r>
              <w:rPr>
                <w:rStyle w:val="HTMLCode"/>
                <w:rFonts w:ascii="Consolas" w:hAnsi="Consolas" w:cs="Consolas"/>
                <w:color w:val="003366"/>
                <w:sz w:val="21"/>
                <w:szCs w:val="21"/>
                <w:bdr w:val="none" w:sz="0" w:space="0" w:color="auto" w:frame="1"/>
              </w:rPr>
              <w:t>'C2_to_B_18Dec_uw2'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,current_timestamp);</w:t>
            </w:r>
          </w:p>
          <w:p w14:paraId="3B20C056" w14:textId="77777777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sz w:val="21"/>
                <w:szCs w:val="21"/>
                <w:bdr w:val="none" w:sz="0" w:space="0" w:color="auto" w:frame="1"/>
              </w:rPr>
              <w:t> </w:t>
            </w:r>
            <w:r>
              <w:rPr>
                <w:rFonts w:ascii="Consolas" w:hAnsi="Consolas" w:cs="Consolas"/>
                <w:sz w:val="21"/>
                <w:szCs w:val="21"/>
              </w:rPr>
              <w:t> </w:t>
            </w:r>
          </w:p>
          <w:p w14:paraId="7B8E4997" w14:textId="3988E550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>---start Extract</w:t>
            </w:r>
          </w:p>
          <w:p w14:paraId="727F6866" w14:textId="726A71E1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stats EPD1PG02</w:t>
            </w:r>
          </w:p>
          <w:p w14:paraId="3986519C" w14:textId="77777777" w:rsidR="009C5233" w:rsidRDefault="009C5233" w:rsidP="009C5233">
            <w:pPr>
              <w:spacing w:line="300" w:lineRule="atLeast"/>
              <w:textAlignment w:val="baseline"/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stats EPDSPG02</w:t>
            </w:r>
          </w:p>
          <w:p w14:paraId="1CD503FF" w14:textId="672B47A9" w:rsidR="009C5233" w:rsidRDefault="009C5233" w:rsidP="009C5233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 w:rsidR="00D2598C"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 xml:space="preserve">stats </w:t>
            </w:r>
            <w:r w:rsidR="00D2598C"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EPD1PG02</w:t>
            </w:r>
          </w:p>
        </w:tc>
      </w:tr>
    </w:tbl>
    <w:p w14:paraId="22AAC7DA" w14:textId="497EFBDA" w:rsidR="009C5233" w:rsidRDefault="00D2598C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t xml:space="preserve">   &gt;</w:t>
      </w:r>
      <w:proofErr w:type="spellStart"/>
      <w:r>
        <w:t>sh</w:t>
      </w:r>
      <w:proofErr w:type="spellEnd"/>
      <w:r>
        <w:t xml:space="preserve"> ls -</w:t>
      </w:r>
      <w:proofErr w:type="spellStart"/>
      <w:r>
        <w:t>ltr</w:t>
      </w:r>
      <w:proofErr w:type="spellEnd"/>
      <w:r>
        <w:t xml:space="preserve">  </w:t>
      </w:r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dirdat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/ppdspg02/tr</w:t>
      </w:r>
      <w:r>
        <w:rPr>
          <w:rFonts w:ascii="Menlo" w:hAnsi="Menlo" w:cs="Menlo"/>
          <w:color w:val="000000"/>
          <w:sz w:val="22"/>
          <w:szCs w:val="22"/>
          <w:lang w:val="en-GB"/>
        </w:rPr>
        <w:t>*</w:t>
      </w:r>
    </w:p>
    <w:p w14:paraId="075AB74B" w14:textId="5C1C6C98" w:rsidR="00D2598C" w:rsidRPr="008F29FB" w:rsidRDefault="00D2598C" w:rsidP="008F29FB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&gt;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sh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ls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ltr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</w:p>
    <w:p w14:paraId="49E878BD" w14:textId="77777777" w:rsidR="00DD3989" w:rsidRPr="00DD3989" w:rsidRDefault="00DD3989" w:rsidP="00DD3989"/>
    <w:sectPr w:rsidR="00DD3989" w:rsidRPr="00DD3989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AF3EF" w14:textId="77777777" w:rsidR="00261BB6" w:rsidRDefault="00261BB6">
      <w:r>
        <w:separator/>
      </w:r>
    </w:p>
    <w:p w14:paraId="330D0DD6" w14:textId="77777777" w:rsidR="00261BB6" w:rsidRDefault="00261BB6"/>
  </w:endnote>
  <w:endnote w:type="continuationSeparator" w:id="0">
    <w:p w14:paraId="10AA543E" w14:textId="77777777" w:rsidR="00261BB6" w:rsidRDefault="00261BB6">
      <w:r>
        <w:continuationSeparator/>
      </w:r>
    </w:p>
    <w:p w14:paraId="716E9028" w14:textId="77777777" w:rsidR="00261BB6" w:rsidRDefault="00261B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38CF8" w14:textId="77777777" w:rsidR="00F94AB4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1478D" w14:textId="77777777" w:rsidR="00261BB6" w:rsidRDefault="00261BB6">
      <w:r>
        <w:separator/>
      </w:r>
    </w:p>
    <w:p w14:paraId="1812DC65" w14:textId="77777777" w:rsidR="00261BB6" w:rsidRDefault="00261BB6"/>
  </w:footnote>
  <w:footnote w:type="continuationSeparator" w:id="0">
    <w:p w14:paraId="0CB322DB" w14:textId="77777777" w:rsidR="00261BB6" w:rsidRDefault="00261BB6">
      <w:r>
        <w:continuationSeparator/>
      </w:r>
    </w:p>
    <w:p w14:paraId="4F4CF656" w14:textId="77777777" w:rsidR="00261BB6" w:rsidRDefault="00261B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7A2487"/>
    <w:multiLevelType w:val="hybridMultilevel"/>
    <w:tmpl w:val="5A34E1D2"/>
    <w:lvl w:ilvl="0" w:tplc="7F7E799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enl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D6E5C"/>
    <w:multiLevelType w:val="hybridMultilevel"/>
    <w:tmpl w:val="753614E6"/>
    <w:lvl w:ilvl="0" w:tplc="48A2EFD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enl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E5A10"/>
    <w:multiLevelType w:val="hybridMultilevel"/>
    <w:tmpl w:val="AFD07472"/>
    <w:lvl w:ilvl="0" w:tplc="716EEAE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nsolas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33D3C"/>
    <w:multiLevelType w:val="hybridMultilevel"/>
    <w:tmpl w:val="EF54FE62"/>
    <w:lvl w:ilvl="0" w:tplc="15BAC5B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enl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241540">
    <w:abstractNumId w:val="1"/>
  </w:num>
  <w:num w:numId="2" w16cid:durableId="562329715">
    <w:abstractNumId w:val="0"/>
  </w:num>
  <w:num w:numId="3" w16cid:durableId="527378840">
    <w:abstractNumId w:val="3"/>
  </w:num>
  <w:num w:numId="4" w16cid:durableId="661666062">
    <w:abstractNumId w:val="7"/>
  </w:num>
  <w:num w:numId="5" w16cid:durableId="1633441958">
    <w:abstractNumId w:val="4"/>
  </w:num>
  <w:num w:numId="6" w16cid:durableId="1620137710">
    <w:abstractNumId w:val="2"/>
  </w:num>
  <w:num w:numId="7" w16cid:durableId="1325350882">
    <w:abstractNumId w:val="6"/>
  </w:num>
  <w:num w:numId="8" w16cid:durableId="873620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89"/>
    <w:rsid w:val="00261BB6"/>
    <w:rsid w:val="00687F3C"/>
    <w:rsid w:val="008F29FB"/>
    <w:rsid w:val="009C5233"/>
    <w:rsid w:val="00D2598C"/>
    <w:rsid w:val="00DD3989"/>
    <w:rsid w:val="00F9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C1905"/>
  <w15:chartTrackingRefBased/>
  <w15:docId w15:val="{3C945A9B-28F0-8949-A5A5-67E72D5F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233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 w:line="259" w:lineRule="auto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 w:after="120" w:line="259" w:lineRule="auto"/>
      <w:outlineLvl w:val="1"/>
    </w:pPr>
    <w:rPr>
      <w:rFonts w:asciiTheme="majorHAnsi" w:eastAsiaTheme="majorEastAsia" w:hAnsiTheme="majorHAnsi" w:cstheme="majorBidi"/>
      <w:b/>
      <w:color w:val="7F7F7F" w:themeColor="text1" w:themeTint="80"/>
      <w:sz w:val="30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 w:after="120" w:line="259" w:lineRule="auto"/>
      <w:outlineLvl w:val="2"/>
    </w:pPr>
    <w:rPr>
      <w:rFonts w:asciiTheme="majorHAnsi" w:eastAsiaTheme="majorEastAsia" w:hAnsiTheme="majorHAnsi" w:cstheme="majorBidi"/>
      <w:color w:val="595959" w:themeColor="text1" w:themeTint="A6"/>
      <w:sz w:val="40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 w:after="120" w:line="259" w:lineRule="auto"/>
      <w:outlineLvl w:val="3"/>
    </w:pPr>
    <w:rPr>
      <w:rFonts w:asciiTheme="majorHAnsi" w:eastAsiaTheme="majorEastAsia" w:hAnsiTheme="majorHAnsi" w:cstheme="majorBidi"/>
      <w:i/>
      <w:iCs/>
      <w:color w:val="595959" w:themeColor="text1" w:themeTint="A6"/>
      <w:sz w:val="40"/>
      <w:szCs w:val="30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 w:after="120" w:line="259" w:lineRule="auto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  <w:szCs w:val="30"/>
      <w:lang w:val="en-US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 w:after="120" w:line="259" w:lineRule="auto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  <w:szCs w:val="30"/>
      <w:lang w:val="en-US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 w:after="120" w:line="259" w:lineRule="auto"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4"/>
      <w:szCs w:val="30"/>
      <w:lang w:val="en-US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 w:after="120" w:line="259" w:lineRule="auto"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4"/>
      <w:szCs w:val="21"/>
      <w:lang w:val="en-US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 w:after="120" w:line="259" w:lineRule="auto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 w:val="30"/>
      <w:szCs w:val="2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  <w:spacing w:after="120" w:line="259" w:lineRule="auto"/>
    </w:pPr>
    <w:rPr>
      <w:rFonts w:asciiTheme="minorHAnsi" w:eastAsiaTheme="minorHAnsi" w:hAnsiTheme="minorHAnsi" w:cstheme="minorBidi"/>
      <w:color w:val="595959" w:themeColor="text1" w:themeTint="A6"/>
      <w:sz w:val="30"/>
      <w:szCs w:val="30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  <w:spacing w:after="120" w:line="259" w:lineRule="auto"/>
    </w:pPr>
    <w:rPr>
      <w:rFonts w:asciiTheme="minorHAnsi" w:eastAsiaTheme="minorHAnsi" w:hAnsiTheme="minorHAnsi" w:cstheme="minorBidi"/>
      <w:color w:val="595959" w:themeColor="text1" w:themeTint="A6"/>
      <w:sz w:val="30"/>
      <w:szCs w:val="30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qFormat/>
    <w:rPr>
      <w:rFonts w:asciiTheme="minorHAnsi" w:eastAsiaTheme="minorHAnsi" w:hAnsiTheme="minorHAnsi" w:cstheme="minorBidi"/>
      <w:color w:val="595959" w:themeColor="text1" w:themeTint="A6"/>
      <w:sz w:val="30"/>
      <w:szCs w:val="30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Pr>
      <w:rFonts w:asciiTheme="minorHAnsi" w:eastAsiaTheme="minorHAnsi" w:hAnsiTheme="minorHAnsi" w:cstheme="minorBidi"/>
      <w:color w:val="595959" w:themeColor="text1" w:themeTint="A6"/>
      <w:sz w:val="30"/>
      <w:szCs w:val="30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 w:line="259" w:lineRule="auto"/>
      <w:contextualSpacing/>
    </w:pPr>
    <w:rPr>
      <w:rFonts w:asciiTheme="minorHAnsi" w:eastAsiaTheme="minorEastAsia" w:hAnsiTheme="minorHAnsi" w:cstheme="minorBidi"/>
      <w:caps/>
      <w:color w:val="595959" w:themeColor="text1" w:themeTint="A6"/>
      <w:sz w:val="40"/>
      <w:szCs w:val="3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120" w:line="259" w:lineRule="auto"/>
    </w:pPr>
    <w:rPr>
      <w:rFonts w:asciiTheme="minorHAnsi" w:eastAsiaTheme="minorHAnsi" w:hAnsiTheme="minorHAnsi" w:cstheme="minorBidi"/>
      <w:i/>
      <w:iCs/>
      <w:color w:val="595959" w:themeColor="text1" w:themeTint="A6"/>
      <w:sz w:val="36"/>
      <w:szCs w:val="30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120" w:line="259" w:lineRule="auto"/>
    </w:pPr>
    <w:rPr>
      <w:rFonts w:asciiTheme="minorHAnsi" w:eastAsiaTheme="minorHAnsi" w:hAnsiTheme="minorHAnsi" w:cstheme="minorBidi"/>
      <w:b/>
      <w:i/>
      <w:iCs/>
      <w:color w:val="595959" w:themeColor="text1" w:themeTint="A6"/>
      <w:sz w:val="36"/>
      <w:szCs w:val="30"/>
      <w:lang w:val="en-US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rFonts w:asciiTheme="minorHAnsi" w:eastAsiaTheme="minorHAnsi" w:hAnsiTheme="minorHAnsi" w:cstheme="minorBidi"/>
      <w:i/>
      <w:iCs/>
      <w:color w:val="595959" w:themeColor="text1" w:themeTint="A6"/>
      <w:szCs w:val="18"/>
      <w:lang w:val="en-US"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398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DD3989"/>
    <w:pPr>
      <w:spacing w:after="120" w:line="259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sz w:val="30"/>
      <w:szCs w:val="30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9C523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3417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796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480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6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873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0819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555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47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860600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241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3159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narlagalla/Library/Containers/com.microsoft.Word/Data/Library/Application%20Support/Microsoft/Office/16.0/DTS/en-IN%7b187E5FF4-9A66-B84E-ADE0-EF0AC3D3B635%7d/%7b3C0A5205-970C-EB4C-8027-5259147D3306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21</TotalTime>
  <Pages>5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Narlagalla, Praveen Goud</cp:lastModifiedBy>
  <cp:revision>1</cp:revision>
  <dcterms:created xsi:type="dcterms:W3CDTF">2024-02-28T07:09:00Z</dcterms:created>
  <dcterms:modified xsi:type="dcterms:W3CDTF">2024-02-28T07:54:00Z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